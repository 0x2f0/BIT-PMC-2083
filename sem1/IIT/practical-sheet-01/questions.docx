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22FB" w14:textId="3CD32FEB" w:rsidR="005579C9" w:rsidRDefault="005579C9" w:rsidP="004E272D">
      <w:pPr>
        <w:pStyle w:val="Header"/>
        <w:rPr>
          <w:rFonts w:eastAsiaTheme="majorEastAsia" w:cstheme="majorBidi"/>
          <w:b/>
          <w:caps/>
          <w:color w:val="auto"/>
          <w:sz w:val="26"/>
          <w:szCs w:val="26"/>
          <w:lang w:bidi="ne-NP"/>
        </w:rPr>
      </w:pPr>
    </w:p>
    <w:p w14:paraId="0CE2300D" w14:textId="2C7DA0B2" w:rsidR="004662FB" w:rsidRPr="004662FB" w:rsidRDefault="004662FB" w:rsidP="004662FB">
      <w:pPr>
        <w:rPr>
          <w:lang w:bidi="ne-NP"/>
        </w:rPr>
      </w:pPr>
    </w:p>
    <w:p w14:paraId="00ECEE99" w14:textId="7C6F22E4" w:rsidR="004662FB" w:rsidRPr="005F62ED" w:rsidRDefault="005F62ED" w:rsidP="004662FB">
      <w:pPr>
        <w:jc w:val="center"/>
        <w:rPr>
          <w:rFonts w:ascii="Times New Roman" w:hAnsi="Times New Roman" w:cs="Times New Roman"/>
          <w:color w:val="auto"/>
          <w:sz w:val="56"/>
          <w:szCs w:val="56"/>
          <w:lang w:bidi="ne-NP"/>
        </w:rPr>
      </w:pPr>
      <w:r w:rsidRPr="005F62ED">
        <w:rPr>
          <w:rFonts w:ascii="Times New Roman" w:hAnsi="Times New Roman" w:cs="Times New Roman"/>
          <w:noProof/>
          <w:color w:val="auto"/>
          <w:sz w:val="56"/>
          <w:szCs w:val="56"/>
          <w:lang w:bidi="ne-NP"/>
        </w:rPr>
        <w:t xml:space="preserve">Bachelor in </w:t>
      </w:r>
      <w:r w:rsidR="00CB1B52">
        <w:rPr>
          <w:rFonts w:ascii="Times New Roman" w:hAnsi="Times New Roman" w:cs="Times New Roman"/>
          <w:noProof/>
          <w:color w:val="auto"/>
          <w:sz w:val="56"/>
          <w:szCs w:val="56"/>
          <w:lang w:bidi="ne-NP"/>
        </w:rPr>
        <w:t>Information Technology</w:t>
      </w:r>
      <w:r w:rsidRPr="005F62ED">
        <w:rPr>
          <w:rFonts w:ascii="Times New Roman" w:hAnsi="Times New Roman" w:cs="Times New Roman"/>
          <w:noProof/>
          <w:color w:val="auto"/>
          <w:sz w:val="56"/>
          <w:szCs w:val="56"/>
          <w:lang w:bidi="ne-NP"/>
        </w:rPr>
        <w:t xml:space="preserve"> </w:t>
      </w:r>
      <w:r w:rsidR="004662FB" w:rsidRPr="005F62ED">
        <w:rPr>
          <w:rFonts w:ascii="Times New Roman" w:hAnsi="Times New Roman" w:cs="Times New Roman"/>
          <w:color w:val="auto"/>
          <w:sz w:val="56"/>
          <w:szCs w:val="56"/>
          <w:lang w:bidi="ne-NP"/>
        </w:rPr>
        <w:t>(</w:t>
      </w:r>
      <w:r w:rsidR="00CB1B52">
        <w:rPr>
          <w:rFonts w:ascii="Times New Roman" w:hAnsi="Times New Roman" w:cs="Times New Roman"/>
          <w:color w:val="auto"/>
          <w:sz w:val="56"/>
          <w:szCs w:val="56"/>
          <w:lang w:bidi="ne-NP"/>
        </w:rPr>
        <w:t>BIT</w:t>
      </w:r>
      <w:r w:rsidR="004662FB" w:rsidRPr="005F62ED">
        <w:rPr>
          <w:rFonts w:ascii="Times New Roman" w:hAnsi="Times New Roman" w:cs="Times New Roman"/>
          <w:color w:val="auto"/>
          <w:sz w:val="56"/>
          <w:szCs w:val="56"/>
          <w:lang w:bidi="ne-NP"/>
        </w:rPr>
        <w:t>)</w:t>
      </w:r>
    </w:p>
    <w:p w14:paraId="6A4BA7BB" w14:textId="736E9DA7" w:rsidR="004662FB" w:rsidRPr="004662FB" w:rsidRDefault="004662FB" w:rsidP="004662FB">
      <w:pPr>
        <w:jc w:val="center"/>
        <w:rPr>
          <w:rFonts w:ascii="Times New Roman" w:hAnsi="Times New Roman" w:cs="Times New Roman"/>
          <w:color w:val="auto"/>
          <w:sz w:val="48"/>
          <w:szCs w:val="48"/>
          <w:lang w:bidi="ne-NP"/>
        </w:rPr>
      </w:pPr>
    </w:p>
    <w:p w14:paraId="67FA376C" w14:textId="46BAB82E" w:rsidR="004662FB" w:rsidRDefault="004662FB" w:rsidP="00055724"/>
    <w:p w14:paraId="04389428" w14:textId="77777777" w:rsidR="00137640" w:rsidRPr="004662FB" w:rsidRDefault="00137640" w:rsidP="00055724"/>
    <w:p w14:paraId="091DECEF" w14:textId="052D0F64" w:rsidR="004662FB" w:rsidRPr="00055724" w:rsidRDefault="004662FB" w:rsidP="004662FB">
      <w:pPr>
        <w:pStyle w:val="Heading3"/>
        <w:jc w:val="center"/>
        <w:rPr>
          <w:rFonts w:ascii="Times New Roman" w:eastAsia="Times New Roman" w:hAnsi="Times New Roman" w:cs="Times New Roman"/>
          <w:b w:val="0"/>
          <w:bCs/>
          <w:color w:val="auto"/>
          <w:sz w:val="72"/>
          <w:szCs w:val="72"/>
        </w:rPr>
      </w:pPr>
      <w:r w:rsidRPr="00055724">
        <w:rPr>
          <w:rFonts w:ascii="Times New Roman" w:eastAsia="Times New Roman" w:hAnsi="Times New Roman" w:cs="Times New Roman"/>
          <w:b w:val="0"/>
          <w:bCs/>
          <w:color w:val="auto"/>
          <w:sz w:val="72"/>
          <w:szCs w:val="72"/>
        </w:rPr>
        <w:t>PRACTICAL FILE</w:t>
      </w:r>
    </w:p>
    <w:p w14:paraId="5C175461" w14:textId="77777777" w:rsidR="004662FB" w:rsidRPr="004662FB" w:rsidRDefault="004662FB" w:rsidP="004662FB">
      <w:pPr>
        <w:rPr>
          <w:rFonts w:ascii="Times New Roman" w:hAnsi="Times New Roman" w:cs="Times New Roman"/>
          <w:color w:val="auto"/>
        </w:rPr>
      </w:pPr>
    </w:p>
    <w:p w14:paraId="3B32402F" w14:textId="77777777" w:rsidR="004662FB" w:rsidRPr="004662FB" w:rsidRDefault="004662FB" w:rsidP="004662FB">
      <w:pPr>
        <w:rPr>
          <w:rFonts w:ascii="Times New Roman" w:hAnsi="Times New Roman" w:cs="Times New Roman"/>
          <w:color w:val="auto"/>
        </w:rPr>
      </w:pPr>
    </w:p>
    <w:p w14:paraId="3A1B297D" w14:textId="77777777" w:rsidR="004662FB" w:rsidRPr="004662FB" w:rsidRDefault="004662FB" w:rsidP="004662FB">
      <w:pPr>
        <w:rPr>
          <w:rFonts w:ascii="Times New Roman" w:hAnsi="Times New Roman" w:cs="Times New Roman"/>
          <w:color w:val="auto"/>
        </w:rPr>
      </w:pPr>
    </w:p>
    <w:p w14:paraId="6973B8DA" w14:textId="77777777" w:rsidR="004662FB" w:rsidRPr="004662FB" w:rsidRDefault="004662FB" w:rsidP="004662FB">
      <w:pPr>
        <w:rPr>
          <w:rFonts w:ascii="Times New Roman" w:hAnsi="Times New Roman" w:cs="Times New Roman"/>
          <w:color w:val="auto"/>
        </w:rPr>
      </w:pPr>
    </w:p>
    <w:p w14:paraId="060CF8FD" w14:textId="35B71FA5" w:rsidR="004662FB" w:rsidRPr="004662FB" w:rsidRDefault="004662FB" w:rsidP="004662FB">
      <w:pPr>
        <w:spacing w:after="240"/>
        <w:rPr>
          <w:rFonts w:ascii="Times New Roman" w:hAnsi="Times New Roman" w:cs="Times New Roman"/>
          <w:color w:val="auto"/>
          <w:sz w:val="36"/>
          <w:szCs w:val="36"/>
        </w:rPr>
      </w:pPr>
      <w:r w:rsidRPr="004662FB">
        <w:rPr>
          <w:rFonts w:ascii="Times New Roman" w:hAnsi="Times New Roman" w:cs="Times New Roman"/>
          <w:color w:val="auto"/>
          <w:sz w:val="36"/>
          <w:szCs w:val="36"/>
        </w:rPr>
        <w:t>Subject</w:t>
      </w:r>
      <w:r w:rsidRPr="004662FB">
        <w:rPr>
          <w:rFonts w:ascii="Times New Roman" w:hAnsi="Times New Roman" w:cs="Times New Roman"/>
          <w:color w:val="auto"/>
          <w:sz w:val="36"/>
          <w:szCs w:val="36"/>
        </w:rPr>
        <w:tab/>
      </w:r>
      <w:r>
        <w:rPr>
          <w:rFonts w:ascii="Times New Roman" w:hAnsi="Times New Roman" w:cs="Times New Roman"/>
          <w:color w:val="auto"/>
          <w:sz w:val="36"/>
          <w:szCs w:val="36"/>
        </w:rPr>
        <w:tab/>
      </w:r>
      <w:r w:rsidRPr="004662FB">
        <w:rPr>
          <w:rFonts w:ascii="Times New Roman" w:hAnsi="Times New Roman" w:cs="Times New Roman"/>
          <w:color w:val="auto"/>
          <w:sz w:val="36"/>
          <w:szCs w:val="36"/>
        </w:rPr>
        <w:t xml:space="preserve">: </w:t>
      </w:r>
      <w:r w:rsidR="00BE3CA8">
        <w:rPr>
          <w:rFonts w:ascii="Times New Roman" w:hAnsi="Times New Roman" w:cs="Times New Roman"/>
          <w:color w:val="auto"/>
          <w:sz w:val="36"/>
          <w:szCs w:val="36"/>
        </w:rPr>
        <w:t>Introduction to Information Technology</w:t>
      </w:r>
    </w:p>
    <w:p w14:paraId="3AB8BD07" w14:textId="28444073" w:rsidR="004662FB" w:rsidRPr="004662FB" w:rsidRDefault="004662FB" w:rsidP="004662FB">
      <w:pPr>
        <w:spacing w:after="240"/>
        <w:rPr>
          <w:rFonts w:ascii="Times New Roman" w:hAnsi="Times New Roman" w:cs="Times New Roman"/>
          <w:color w:val="auto"/>
          <w:sz w:val="36"/>
          <w:szCs w:val="36"/>
        </w:rPr>
      </w:pPr>
      <w:r w:rsidRPr="004662FB">
        <w:rPr>
          <w:rFonts w:ascii="Times New Roman" w:hAnsi="Times New Roman" w:cs="Times New Roman"/>
          <w:color w:val="auto"/>
          <w:sz w:val="36"/>
          <w:szCs w:val="36"/>
        </w:rPr>
        <w:t>Course No</w:t>
      </w:r>
      <w:r w:rsidRPr="004662FB">
        <w:rPr>
          <w:rFonts w:ascii="Times New Roman" w:hAnsi="Times New Roman" w:cs="Times New Roman"/>
          <w:color w:val="auto"/>
          <w:sz w:val="36"/>
          <w:szCs w:val="36"/>
        </w:rPr>
        <w:tab/>
        <w:t xml:space="preserve">: </w:t>
      </w:r>
      <w:r w:rsidR="00BE3CA8">
        <w:rPr>
          <w:rFonts w:ascii="Times New Roman" w:hAnsi="Times New Roman" w:cs="Times New Roman"/>
          <w:color w:val="auto"/>
          <w:sz w:val="36"/>
          <w:szCs w:val="36"/>
        </w:rPr>
        <w:t>BIT101</w:t>
      </w:r>
    </w:p>
    <w:p w14:paraId="5C389B72" w14:textId="3D6D8741" w:rsidR="004662FB" w:rsidRPr="004662FB" w:rsidRDefault="004662FB" w:rsidP="004662FB">
      <w:pPr>
        <w:spacing w:after="240"/>
        <w:rPr>
          <w:rFonts w:ascii="Times New Roman" w:hAnsi="Times New Roman" w:cs="Times New Roman"/>
          <w:color w:val="auto"/>
          <w:sz w:val="36"/>
          <w:szCs w:val="36"/>
        </w:rPr>
      </w:pPr>
      <w:r w:rsidRPr="004662FB">
        <w:rPr>
          <w:rFonts w:ascii="Times New Roman" w:hAnsi="Times New Roman" w:cs="Times New Roman"/>
          <w:color w:val="auto"/>
          <w:sz w:val="36"/>
          <w:szCs w:val="36"/>
        </w:rPr>
        <w:t>Batch</w:t>
      </w:r>
      <w:r w:rsidRPr="004662FB">
        <w:rPr>
          <w:rFonts w:ascii="Times New Roman" w:hAnsi="Times New Roman" w:cs="Times New Roman"/>
          <w:color w:val="auto"/>
          <w:sz w:val="36"/>
          <w:szCs w:val="36"/>
        </w:rPr>
        <w:tab/>
      </w:r>
      <w:r w:rsidRPr="004662FB">
        <w:rPr>
          <w:rFonts w:ascii="Times New Roman" w:hAnsi="Times New Roman" w:cs="Times New Roman"/>
          <w:color w:val="auto"/>
          <w:sz w:val="36"/>
          <w:szCs w:val="36"/>
        </w:rPr>
        <w:tab/>
        <w:t>:</w:t>
      </w:r>
      <w:r w:rsidR="00CA2DA9">
        <w:rPr>
          <w:rFonts w:ascii="Times New Roman" w:hAnsi="Times New Roman" w:cs="Times New Roman"/>
          <w:color w:val="auto"/>
          <w:sz w:val="36"/>
          <w:szCs w:val="36"/>
        </w:rPr>
        <w:t xml:space="preserve"> 20</w:t>
      </w:r>
      <w:r w:rsidR="00E72E06">
        <w:rPr>
          <w:rFonts w:ascii="Times New Roman" w:hAnsi="Times New Roman" w:cs="Times New Roman"/>
          <w:color w:val="auto"/>
          <w:sz w:val="36"/>
          <w:szCs w:val="36"/>
        </w:rPr>
        <w:t>83</w:t>
      </w:r>
    </w:p>
    <w:p w14:paraId="02B03F75" w14:textId="0ACA2BB8" w:rsidR="004662FB" w:rsidRPr="004662FB" w:rsidRDefault="004662FB" w:rsidP="004662FB">
      <w:pPr>
        <w:spacing w:after="240"/>
        <w:rPr>
          <w:rFonts w:ascii="Times New Roman" w:hAnsi="Times New Roman" w:cs="Times New Roman"/>
          <w:color w:val="auto"/>
          <w:sz w:val="36"/>
          <w:szCs w:val="36"/>
        </w:rPr>
      </w:pPr>
      <w:r w:rsidRPr="004662FB">
        <w:rPr>
          <w:rFonts w:ascii="Times New Roman" w:hAnsi="Times New Roman" w:cs="Times New Roman"/>
          <w:color w:val="auto"/>
          <w:sz w:val="36"/>
          <w:szCs w:val="36"/>
        </w:rPr>
        <w:t>Semester</w:t>
      </w:r>
      <w:r w:rsidRPr="004662FB">
        <w:rPr>
          <w:rFonts w:ascii="Times New Roman" w:hAnsi="Times New Roman" w:cs="Times New Roman"/>
          <w:color w:val="auto"/>
          <w:sz w:val="36"/>
          <w:szCs w:val="36"/>
        </w:rPr>
        <w:tab/>
      </w:r>
      <w:r>
        <w:rPr>
          <w:rFonts w:ascii="Times New Roman" w:hAnsi="Times New Roman" w:cs="Times New Roman"/>
          <w:color w:val="auto"/>
          <w:sz w:val="36"/>
          <w:szCs w:val="36"/>
        </w:rPr>
        <w:tab/>
      </w:r>
      <w:r w:rsidRPr="004662FB">
        <w:rPr>
          <w:rFonts w:ascii="Times New Roman" w:hAnsi="Times New Roman" w:cs="Times New Roman"/>
          <w:color w:val="auto"/>
          <w:sz w:val="36"/>
          <w:szCs w:val="36"/>
        </w:rPr>
        <w:t xml:space="preserve">: </w:t>
      </w:r>
      <w:r w:rsidR="00CA2DA9">
        <w:rPr>
          <w:rFonts w:ascii="Times New Roman" w:hAnsi="Times New Roman" w:cs="Times New Roman"/>
          <w:color w:val="auto"/>
          <w:sz w:val="36"/>
          <w:szCs w:val="36"/>
        </w:rPr>
        <w:t>1</w:t>
      </w:r>
      <w:r w:rsidR="00CA2DA9" w:rsidRPr="00CA2DA9">
        <w:rPr>
          <w:rFonts w:ascii="Times New Roman" w:hAnsi="Times New Roman" w:cs="Times New Roman"/>
          <w:color w:val="auto"/>
          <w:sz w:val="36"/>
          <w:szCs w:val="36"/>
          <w:vertAlign w:val="superscript"/>
        </w:rPr>
        <w:t>st</w:t>
      </w:r>
      <w:r w:rsidR="00CA2DA9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Pr="004662FB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</w:p>
    <w:p w14:paraId="3E7F1337" w14:textId="77777777" w:rsidR="004662FB" w:rsidRPr="004662FB" w:rsidRDefault="004662FB" w:rsidP="004662FB">
      <w:pPr>
        <w:rPr>
          <w:rFonts w:ascii="Times New Roman" w:hAnsi="Times New Roman" w:cs="Times New Roman"/>
          <w:color w:val="auto"/>
        </w:rPr>
      </w:pPr>
    </w:p>
    <w:p w14:paraId="333EFC4E" w14:textId="553E3707" w:rsidR="004662FB" w:rsidRDefault="004662FB" w:rsidP="004662FB">
      <w:pPr>
        <w:rPr>
          <w:rFonts w:ascii="Times New Roman" w:hAnsi="Times New Roman" w:cs="Times New Roman"/>
          <w:color w:val="auto"/>
        </w:rPr>
      </w:pPr>
    </w:p>
    <w:p w14:paraId="4ED1F0F7" w14:textId="77777777" w:rsidR="00EC50CF" w:rsidRPr="004662FB" w:rsidRDefault="00EC50CF" w:rsidP="004662FB">
      <w:pPr>
        <w:rPr>
          <w:rFonts w:ascii="Times New Roman" w:hAnsi="Times New Roman" w:cs="Times New Roman"/>
          <w:color w:val="auto"/>
        </w:rPr>
      </w:pPr>
    </w:p>
    <w:p w14:paraId="41A732E7" w14:textId="77777777" w:rsidR="004662FB" w:rsidRPr="004662FB" w:rsidRDefault="004662FB" w:rsidP="004662FB">
      <w:pPr>
        <w:rPr>
          <w:rFonts w:ascii="Times New Roman" w:hAnsi="Times New Roman" w:cs="Times New Roman"/>
          <w:color w:val="auto"/>
        </w:rPr>
      </w:pPr>
    </w:p>
    <w:p w14:paraId="2C11092A" w14:textId="697DC2A2" w:rsidR="004662FB" w:rsidRPr="004662FB" w:rsidRDefault="005D09EB" w:rsidP="004662FB">
      <w:pPr>
        <w:rPr>
          <w:rFonts w:ascii="Times New Roman" w:hAnsi="Times New Roman" w:cs="Times New Roman"/>
          <w:color w:val="auto"/>
        </w:rPr>
      </w:pPr>
      <w:r w:rsidRPr="005D09EB">
        <w:rPr>
          <w:rFonts w:ascii="Times New Roman" w:hAnsi="Times New Roman" w:cs="Times New Roman"/>
          <w:color w:val="auto"/>
          <w:sz w:val="36"/>
          <w:szCs w:val="36"/>
        </w:rPr>
        <w:t>S</w:t>
      </w:r>
      <w:r w:rsidR="004662FB" w:rsidRPr="004662FB">
        <w:rPr>
          <w:rFonts w:ascii="Times New Roman" w:hAnsi="Times New Roman" w:cs="Times New Roman"/>
          <w:color w:val="auto"/>
          <w:sz w:val="36"/>
          <w:szCs w:val="36"/>
        </w:rPr>
        <w:t>ubmitted To:</w:t>
      </w:r>
      <w:r w:rsidR="004662FB" w:rsidRPr="004662FB">
        <w:rPr>
          <w:rFonts w:ascii="Times New Roman" w:hAnsi="Times New Roman" w:cs="Times New Roman"/>
          <w:color w:val="auto"/>
          <w:sz w:val="36"/>
          <w:szCs w:val="36"/>
        </w:rPr>
        <w:tab/>
      </w:r>
      <w:r w:rsidR="004662FB" w:rsidRPr="004662FB">
        <w:rPr>
          <w:rFonts w:ascii="Times New Roman" w:hAnsi="Times New Roman" w:cs="Times New Roman"/>
          <w:color w:val="auto"/>
          <w:sz w:val="36"/>
          <w:szCs w:val="36"/>
        </w:rPr>
        <w:tab/>
      </w:r>
      <w:r w:rsidR="004662FB" w:rsidRPr="004662FB">
        <w:rPr>
          <w:rFonts w:ascii="Times New Roman" w:hAnsi="Times New Roman" w:cs="Times New Roman"/>
          <w:color w:val="auto"/>
          <w:sz w:val="36"/>
          <w:szCs w:val="36"/>
        </w:rPr>
        <w:tab/>
      </w:r>
      <w:r w:rsidR="004662FB" w:rsidRPr="004662FB">
        <w:rPr>
          <w:rFonts w:ascii="Times New Roman" w:hAnsi="Times New Roman" w:cs="Times New Roman"/>
          <w:color w:val="auto"/>
          <w:sz w:val="36"/>
          <w:szCs w:val="36"/>
        </w:rPr>
        <w:tab/>
      </w:r>
      <w:r w:rsidR="004662FB" w:rsidRPr="004662FB">
        <w:rPr>
          <w:rFonts w:ascii="Times New Roman" w:hAnsi="Times New Roman" w:cs="Times New Roman"/>
          <w:color w:val="auto"/>
          <w:sz w:val="36"/>
          <w:szCs w:val="36"/>
        </w:rPr>
        <w:tab/>
      </w:r>
      <w:r w:rsidR="004662FB" w:rsidRPr="004662FB">
        <w:rPr>
          <w:rFonts w:ascii="Times New Roman" w:hAnsi="Times New Roman" w:cs="Times New Roman"/>
          <w:color w:val="auto"/>
          <w:sz w:val="36"/>
          <w:szCs w:val="36"/>
        </w:rPr>
        <w:tab/>
      </w:r>
      <w:r w:rsidR="004662FB" w:rsidRPr="004662FB">
        <w:rPr>
          <w:rFonts w:ascii="Times New Roman" w:hAnsi="Times New Roman" w:cs="Times New Roman"/>
          <w:color w:val="auto"/>
          <w:sz w:val="36"/>
          <w:szCs w:val="36"/>
        </w:rPr>
        <w:tab/>
        <w:t xml:space="preserve">Submitted </w:t>
      </w:r>
      <w:r w:rsidR="00BD284F">
        <w:rPr>
          <w:rFonts w:ascii="Times New Roman" w:hAnsi="Times New Roman" w:cs="Times New Roman"/>
          <w:color w:val="auto"/>
          <w:sz w:val="36"/>
          <w:szCs w:val="36"/>
        </w:rPr>
        <w:t>by</w:t>
      </w:r>
      <w:r w:rsidR="004662FB" w:rsidRPr="004662FB">
        <w:rPr>
          <w:rFonts w:ascii="Times New Roman" w:hAnsi="Times New Roman" w:cs="Times New Roman"/>
          <w:color w:val="auto"/>
          <w:sz w:val="36"/>
          <w:szCs w:val="36"/>
        </w:rPr>
        <w:t>:</w:t>
      </w:r>
    </w:p>
    <w:p w14:paraId="75A2FF02" w14:textId="4623E1D0" w:rsidR="004662FB" w:rsidRPr="009601B5" w:rsidRDefault="009601B5" w:rsidP="009601B5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9601B5">
        <w:rPr>
          <w:rFonts w:ascii="Times New Roman" w:hAnsi="Times New Roman" w:cs="Times New Roman"/>
          <w:color w:val="auto"/>
          <w:sz w:val="28"/>
          <w:szCs w:val="28"/>
        </w:rPr>
        <w:t>Deo N. Yadav</w:t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  <w:t>Name:</w:t>
      </w:r>
    </w:p>
    <w:p w14:paraId="57A3973C" w14:textId="099B55C0" w:rsidR="009601B5" w:rsidRPr="009601B5" w:rsidRDefault="009601B5" w:rsidP="009601B5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9601B5">
        <w:rPr>
          <w:rFonts w:ascii="Times New Roman" w:hAnsi="Times New Roman" w:cs="Times New Roman"/>
          <w:color w:val="auto"/>
          <w:sz w:val="28"/>
          <w:szCs w:val="28"/>
        </w:rPr>
        <w:t>(Associate Professor)</w:t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ab/>
      </w:r>
      <w:r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601B5">
        <w:rPr>
          <w:rFonts w:ascii="Times New Roman" w:hAnsi="Times New Roman" w:cs="Times New Roman"/>
          <w:color w:val="auto"/>
          <w:sz w:val="28"/>
          <w:szCs w:val="28"/>
        </w:rPr>
        <w:t>Roll No:</w:t>
      </w:r>
    </w:p>
    <w:p w14:paraId="1AB6CBCB" w14:textId="71B4FD04" w:rsidR="004662FB" w:rsidRDefault="004662FB" w:rsidP="004662FB">
      <w:pPr>
        <w:jc w:val="center"/>
        <w:rPr>
          <w:rFonts w:ascii="Times New Roman" w:hAnsi="Times New Roman" w:cs="Times New Roman"/>
          <w:color w:val="auto"/>
          <w:sz w:val="48"/>
          <w:szCs w:val="48"/>
          <w:lang w:bidi="ne-NP"/>
        </w:rPr>
      </w:pPr>
    </w:p>
    <w:p w14:paraId="475B6D3A" w14:textId="197A1DC5" w:rsidR="004662FB" w:rsidRDefault="004662FB" w:rsidP="00D064FA">
      <w:pPr>
        <w:rPr>
          <w:lang w:bidi="ne-NP"/>
        </w:rPr>
      </w:pPr>
    </w:p>
    <w:p w14:paraId="7CD4BDEB" w14:textId="0886D8C9" w:rsidR="004662FB" w:rsidRDefault="004662FB" w:rsidP="004662FB">
      <w:pPr>
        <w:jc w:val="center"/>
        <w:rPr>
          <w:rFonts w:ascii="Times New Roman" w:hAnsi="Times New Roman" w:cs="Times New Roman"/>
          <w:color w:val="auto"/>
          <w:sz w:val="48"/>
          <w:szCs w:val="48"/>
          <w:lang w:bidi="ne-NP"/>
        </w:rPr>
      </w:pPr>
    </w:p>
    <w:p w14:paraId="3837469A" w14:textId="03590BDF" w:rsidR="004662FB" w:rsidRDefault="004662FB" w:rsidP="004662FB">
      <w:pPr>
        <w:rPr>
          <w:lang w:bidi="ne-NP"/>
        </w:rPr>
      </w:pPr>
    </w:p>
    <w:p w14:paraId="7B7C466D" w14:textId="77777777" w:rsidR="006E02D8" w:rsidRDefault="006E02D8" w:rsidP="004662FB">
      <w:pPr>
        <w:spacing w:after="240"/>
        <w:rPr>
          <w:b/>
          <w:bCs/>
          <w:color w:val="auto"/>
          <w:lang w:bidi="ne-NP"/>
        </w:rPr>
      </w:pPr>
    </w:p>
    <w:p w14:paraId="560C689A" w14:textId="77777777" w:rsidR="003E276B" w:rsidRDefault="003E276B" w:rsidP="006E02D8">
      <w:pPr>
        <w:spacing w:after="240"/>
        <w:jc w:val="center"/>
        <w:rPr>
          <w:b/>
          <w:bCs/>
          <w:color w:val="auto"/>
          <w:sz w:val="52"/>
          <w:szCs w:val="52"/>
          <w:lang w:bidi="ne-NP"/>
        </w:rPr>
        <w:sectPr w:rsidR="003E276B" w:rsidSect="008071F1"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077" w:left="1440" w:header="578" w:footer="720" w:gutter="0"/>
          <w:cols w:space="720"/>
          <w:titlePg/>
          <w:docGrid w:linePitch="360"/>
        </w:sectPr>
      </w:pPr>
    </w:p>
    <w:p w14:paraId="41BFF15D" w14:textId="77777777" w:rsidR="00776D3A" w:rsidRDefault="00E726B5" w:rsidP="006E02D8">
      <w:pPr>
        <w:spacing w:after="240"/>
        <w:jc w:val="center"/>
        <w:rPr>
          <w:b/>
          <w:bCs/>
          <w:color w:val="auto"/>
          <w:sz w:val="52"/>
          <w:szCs w:val="52"/>
          <w:lang w:bidi="ne-NP"/>
        </w:rPr>
      </w:pPr>
      <w:r>
        <w:rPr>
          <w:b/>
          <w:bCs/>
          <w:color w:val="auto"/>
          <w:sz w:val="52"/>
          <w:szCs w:val="52"/>
          <w:lang w:bidi="ne-NP"/>
        </w:rPr>
        <w:lastRenderedPageBreak/>
        <w:t>Table of Contents</w:t>
      </w:r>
    </w:p>
    <w:p w14:paraId="1176A861" w14:textId="77777777" w:rsidR="00E726B5" w:rsidRDefault="00E726B5" w:rsidP="00E726B5">
      <w:pPr>
        <w:rPr>
          <w:lang w:bidi="ne-NP"/>
        </w:rPr>
      </w:pPr>
    </w:p>
    <w:p w14:paraId="260D3ED4" w14:textId="77777777" w:rsidR="00E726B5" w:rsidRDefault="00E726B5" w:rsidP="00E726B5">
      <w:pPr>
        <w:rPr>
          <w:color w:val="auto"/>
          <w:sz w:val="52"/>
          <w:szCs w:val="52"/>
          <w:lang w:bidi="ne-NP"/>
        </w:rPr>
      </w:pPr>
    </w:p>
    <w:p w14:paraId="32CCC276" w14:textId="10263D60" w:rsidR="00E726B5" w:rsidRPr="00E726B5" w:rsidRDefault="00E726B5" w:rsidP="009800A2">
      <w:pPr>
        <w:rPr>
          <w:lang w:bidi="ne-NP"/>
        </w:rPr>
        <w:sectPr w:rsidR="00E726B5" w:rsidRPr="00E726B5" w:rsidSect="008071F1">
          <w:pgSz w:w="12240" w:h="15840" w:code="1"/>
          <w:pgMar w:top="1440" w:right="1440" w:bottom="1077" w:left="1440" w:header="578" w:footer="720" w:gutter="0"/>
          <w:cols w:space="720"/>
          <w:titlePg/>
          <w:docGrid w:linePitch="360"/>
        </w:sectPr>
      </w:pPr>
    </w:p>
    <w:p w14:paraId="3E8157E9" w14:textId="253D1148" w:rsidR="006E02D8" w:rsidRPr="006E02D8" w:rsidRDefault="006E02D8" w:rsidP="006E02D8">
      <w:pPr>
        <w:spacing w:after="240"/>
        <w:jc w:val="center"/>
        <w:rPr>
          <w:b/>
          <w:bCs/>
          <w:color w:val="auto"/>
          <w:sz w:val="52"/>
          <w:szCs w:val="52"/>
          <w:lang w:bidi="ne-NP"/>
        </w:rPr>
      </w:pPr>
      <w:r w:rsidRPr="006E02D8">
        <w:rPr>
          <w:b/>
          <w:bCs/>
          <w:color w:val="auto"/>
          <w:sz w:val="52"/>
          <w:szCs w:val="52"/>
          <w:lang w:bidi="ne-NP"/>
        </w:rPr>
        <w:lastRenderedPageBreak/>
        <w:t>MS-DOS</w:t>
      </w:r>
    </w:p>
    <w:p w14:paraId="6D14AEEC" w14:textId="782DD13D" w:rsidR="004662FB" w:rsidRDefault="004662FB" w:rsidP="004662FB">
      <w:pPr>
        <w:spacing w:after="240"/>
        <w:rPr>
          <w:color w:val="auto"/>
          <w:lang w:bidi="ne-NP"/>
        </w:rPr>
      </w:pPr>
      <w:r w:rsidRPr="007C330A">
        <w:rPr>
          <w:b/>
          <w:bCs/>
          <w:color w:val="auto"/>
          <w:lang w:bidi="ne-NP"/>
        </w:rPr>
        <w:t>Lab sheet-1:</w:t>
      </w:r>
      <w:r w:rsidRPr="00C30C5F">
        <w:rPr>
          <w:color w:val="auto"/>
          <w:lang w:bidi="ne-NP"/>
        </w:rPr>
        <w:t xml:space="preserve"> </w:t>
      </w:r>
      <w:r w:rsidR="005924FC">
        <w:rPr>
          <w:color w:val="auto"/>
          <w:lang w:bidi="ne-NP"/>
        </w:rPr>
        <w:t>What are the boot files of DOS operating system. Explain the function of each.</w:t>
      </w:r>
    </w:p>
    <w:p w14:paraId="4D87815B" w14:textId="605C264B" w:rsidR="004662FB" w:rsidRDefault="004662FB" w:rsidP="004662FB">
      <w:pPr>
        <w:spacing w:after="240"/>
        <w:rPr>
          <w:color w:val="auto"/>
          <w:lang w:bidi="ne-NP"/>
        </w:rPr>
      </w:pPr>
      <w:r w:rsidRPr="007C330A">
        <w:rPr>
          <w:b/>
          <w:bCs/>
          <w:color w:val="auto"/>
          <w:lang w:bidi="ne-NP"/>
        </w:rPr>
        <w:t>Lab sheet-2:</w:t>
      </w:r>
      <w:r w:rsidRPr="00C30C5F">
        <w:rPr>
          <w:color w:val="auto"/>
          <w:lang w:bidi="ne-NP"/>
        </w:rPr>
        <w:t xml:space="preserve"> </w:t>
      </w:r>
      <w:r w:rsidR="00F33BF2">
        <w:rPr>
          <w:color w:val="auto"/>
          <w:lang w:bidi="ne-NP"/>
        </w:rPr>
        <w:t>W</w:t>
      </w:r>
      <w:r w:rsidR="00F33BF2" w:rsidRPr="00F33BF2">
        <w:rPr>
          <w:color w:val="auto"/>
          <w:lang w:bidi="ne-NP"/>
        </w:rPr>
        <w:t xml:space="preserve">rite the function of </w:t>
      </w:r>
      <w:r w:rsidR="00F33BF2">
        <w:rPr>
          <w:color w:val="auto"/>
          <w:lang w:bidi="ne-NP"/>
        </w:rPr>
        <w:t xml:space="preserve">following </w:t>
      </w:r>
      <w:r w:rsidR="00F33BF2" w:rsidRPr="00F33BF2">
        <w:rPr>
          <w:color w:val="auto"/>
          <w:lang w:bidi="ne-NP"/>
        </w:rPr>
        <w:t>command</w:t>
      </w:r>
      <w:r w:rsidR="00F33BF2">
        <w:rPr>
          <w:color w:val="auto"/>
          <w:lang w:bidi="ne-NP"/>
        </w:rPr>
        <w:t>s</w:t>
      </w:r>
      <w:r w:rsidR="00F33BF2" w:rsidRPr="00F33BF2">
        <w:rPr>
          <w:color w:val="auto"/>
          <w:lang w:bidi="ne-NP"/>
        </w:rPr>
        <w:t xml:space="preserve"> and </w:t>
      </w:r>
      <w:r w:rsidR="00F33BF2">
        <w:rPr>
          <w:color w:val="auto"/>
          <w:lang w:bidi="ne-NP"/>
        </w:rPr>
        <w:t xml:space="preserve">their </w:t>
      </w:r>
      <w:r w:rsidR="00F33BF2" w:rsidRPr="00F33BF2">
        <w:rPr>
          <w:color w:val="auto"/>
          <w:lang w:bidi="ne-NP"/>
        </w:rPr>
        <w:t>syntax in the lab sheet.</w:t>
      </w:r>
      <w:r w:rsidR="00F33BF2">
        <w:rPr>
          <w:color w:val="auto"/>
          <w:lang w:bidi="ne-NP"/>
        </w:rPr>
        <w:t xml:space="preserve"> Run and test each command in Lab.</w:t>
      </w:r>
    </w:p>
    <w:p w14:paraId="489C28B5" w14:textId="43D7BE76" w:rsidR="00D10946" w:rsidRDefault="001816F5" w:rsidP="00E25003">
      <w:pPr>
        <w:rPr>
          <w:color w:val="auto"/>
          <w:lang w:bidi="ne-NP"/>
        </w:rPr>
      </w:pPr>
      <w:r>
        <w:rPr>
          <w:color w:val="auto"/>
          <w:lang w:bidi="ne-NP"/>
        </w:rPr>
        <w:t>2.1</w:t>
      </w:r>
      <w:r>
        <w:rPr>
          <w:color w:val="auto"/>
          <w:lang w:bidi="ne-NP"/>
        </w:rPr>
        <w:tab/>
      </w:r>
      <w:r w:rsidR="008B25AD">
        <w:rPr>
          <w:color w:val="auto"/>
          <w:lang w:bidi="ne-NP"/>
        </w:rPr>
        <w:t>Some Basic DOS Commands:</w:t>
      </w:r>
    </w:p>
    <w:p w14:paraId="6F2A1080" w14:textId="4F8E478E" w:rsidR="008B25AD" w:rsidRDefault="00FA0045" w:rsidP="00FA0045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bidi="ne-NP"/>
        </w:rPr>
      </w:pPr>
      <w:r w:rsidRPr="00FA0045">
        <w:rPr>
          <w:b/>
          <w:bCs/>
          <w:color w:val="auto"/>
          <w:lang w:bidi="ne-NP"/>
        </w:rPr>
        <w:t>CLS</w:t>
      </w:r>
    </w:p>
    <w:p w14:paraId="2F513585" w14:textId="77777777" w:rsidR="007E4817" w:rsidRPr="007E4817" w:rsidRDefault="007E4817" w:rsidP="007E4817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val="en-GB" w:bidi="ne-NP"/>
        </w:rPr>
      </w:pPr>
      <w:r w:rsidRPr="007E4817">
        <w:rPr>
          <w:b/>
          <w:bCs/>
          <w:color w:val="auto"/>
          <w:lang w:bidi="ne-NP"/>
        </w:rPr>
        <w:t>TIME</w:t>
      </w:r>
    </w:p>
    <w:p w14:paraId="35893AF1" w14:textId="77777777" w:rsidR="007E4817" w:rsidRPr="007E4817" w:rsidRDefault="007E4817" w:rsidP="007E4817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val="en-GB" w:bidi="ne-NP"/>
        </w:rPr>
      </w:pPr>
      <w:r w:rsidRPr="007E4817">
        <w:rPr>
          <w:b/>
          <w:bCs/>
          <w:color w:val="auto"/>
          <w:lang w:bidi="ne-NP"/>
        </w:rPr>
        <w:t>DATE</w:t>
      </w:r>
    </w:p>
    <w:p w14:paraId="59C87BC0" w14:textId="77777777" w:rsidR="007E4817" w:rsidRPr="007E4817" w:rsidRDefault="007E4817" w:rsidP="007E4817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val="en-GB" w:bidi="ne-NP"/>
        </w:rPr>
      </w:pPr>
      <w:r w:rsidRPr="007E4817">
        <w:rPr>
          <w:b/>
          <w:bCs/>
          <w:color w:val="auto"/>
          <w:lang w:bidi="ne-NP"/>
        </w:rPr>
        <w:t>SET PROMPT</w:t>
      </w:r>
    </w:p>
    <w:p w14:paraId="205BF15F" w14:textId="7F544D6B" w:rsidR="007E4817" w:rsidRPr="00FA0045" w:rsidRDefault="00641084" w:rsidP="00FA0045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bidi="ne-NP"/>
        </w:rPr>
      </w:pPr>
      <w:r>
        <w:rPr>
          <w:b/>
          <w:bCs/>
          <w:color w:val="auto"/>
          <w:lang w:bidi="ne-NP"/>
        </w:rPr>
        <w:t>HELP</w:t>
      </w:r>
    </w:p>
    <w:p w14:paraId="36702664" w14:textId="21643829" w:rsidR="00D10946" w:rsidRDefault="001816F5" w:rsidP="001816F5">
      <w:pPr>
        <w:pStyle w:val="ListParagraph"/>
        <w:numPr>
          <w:ilvl w:val="1"/>
          <w:numId w:val="21"/>
        </w:numPr>
        <w:spacing w:after="240"/>
        <w:rPr>
          <w:color w:val="auto"/>
          <w:lang w:bidi="ne-NP"/>
        </w:rPr>
      </w:pPr>
      <w:r>
        <w:rPr>
          <w:color w:val="auto"/>
          <w:lang w:bidi="ne-NP"/>
        </w:rPr>
        <w:t xml:space="preserve">      </w:t>
      </w:r>
      <w:r w:rsidR="008B25AD" w:rsidRPr="001816F5">
        <w:rPr>
          <w:color w:val="auto"/>
          <w:lang w:bidi="ne-NP"/>
        </w:rPr>
        <w:t>What is wildcard? What are two wildcard characters. Explain</w:t>
      </w:r>
      <w:r w:rsidR="00EA2905" w:rsidRPr="001816F5">
        <w:rPr>
          <w:color w:val="auto"/>
          <w:lang w:bidi="ne-NP"/>
        </w:rPr>
        <w:t xml:space="preserve"> with example.</w:t>
      </w:r>
    </w:p>
    <w:p w14:paraId="37597B1A" w14:textId="77777777" w:rsidR="00234121" w:rsidRDefault="00234121" w:rsidP="00234121">
      <w:pPr>
        <w:pStyle w:val="ListParagraph"/>
        <w:spacing w:after="240"/>
        <w:ind w:left="360"/>
        <w:rPr>
          <w:color w:val="auto"/>
          <w:lang w:bidi="ne-NP"/>
        </w:rPr>
      </w:pPr>
    </w:p>
    <w:p w14:paraId="332AFFA3" w14:textId="77777777" w:rsidR="00234121" w:rsidRDefault="00234121" w:rsidP="00234121">
      <w:pPr>
        <w:pStyle w:val="ListParagraph"/>
        <w:spacing w:after="240"/>
        <w:ind w:left="360"/>
        <w:rPr>
          <w:color w:val="auto"/>
          <w:lang w:bidi="ne-NP"/>
        </w:rPr>
      </w:pPr>
    </w:p>
    <w:p w14:paraId="1B024FB0" w14:textId="7ED4576D" w:rsidR="00234121" w:rsidRDefault="00234121" w:rsidP="00234121">
      <w:pPr>
        <w:pStyle w:val="ListParagraph"/>
        <w:spacing w:after="240"/>
        <w:ind w:left="360"/>
        <w:rPr>
          <w:color w:val="auto"/>
          <w:lang w:bidi="ne-NP"/>
        </w:rPr>
        <w:sectPr w:rsidR="00234121" w:rsidSect="008071F1">
          <w:pgSz w:w="12240" w:h="15840" w:code="1"/>
          <w:pgMar w:top="1440" w:right="1440" w:bottom="1077" w:left="1440" w:header="578" w:footer="720" w:gutter="0"/>
          <w:cols w:space="720"/>
          <w:titlePg/>
          <w:docGrid w:linePitch="360"/>
        </w:sectPr>
      </w:pPr>
    </w:p>
    <w:p w14:paraId="4A35E7A2" w14:textId="51645BD5" w:rsidR="00F33BF2" w:rsidRDefault="001816F5" w:rsidP="00E25003">
      <w:pPr>
        <w:rPr>
          <w:color w:val="auto"/>
          <w:lang w:bidi="ne-NP"/>
        </w:rPr>
      </w:pPr>
      <w:r>
        <w:rPr>
          <w:color w:val="auto"/>
          <w:lang w:bidi="ne-NP"/>
        </w:rPr>
        <w:t>2.3</w:t>
      </w:r>
      <w:r>
        <w:rPr>
          <w:color w:val="auto"/>
          <w:lang w:bidi="ne-NP"/>
        </w:rPr>
        <w:tab/>
      </w:r>
      <w:r w:rsidR="007F4842">
        <w:rPr>
          <w:color w:val="auto"/>
          <w:lang w:bidi="ne-NP"/>
        </w:rPr>
        <w:t>Directory Manipulation:</w:t>
      </w:r>
    </w:p>
    <w:p w14:paraId="73C1C66B" w14:textId="61746222" w:rsidR="00A501E5" w:rsidRDefault="00A501E5" w:rsidP="00FB3124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bidi="ne-NP"/>
        </w:rPr>
      </w:pPr>
      <w:r>
        <w:rPr>
          <w:b/>
          <w:bCs/>
          <w:color w:val="auto"/>
          <w:lang w:bidi="ne-NP"/>
        </w:rPr>
        <w:t>DIR</w:t>
      </w:r>
    </w:p>
    <w:p w14:paraId="547E873E" w14:textId="5A7C75D8" w:rsidR="00FB3124" w:rsidRPr="00FB3124" w:rsidRDefault="00FB3124" w:rsidP="00FB3124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bidi="ne-NP"/>
        </w:rPr>
      </w:pPr>
      <w:r w:rsidRPr="00FB3124">
        <w:rPr>
          <w:b/>
          <w:bCs/>
          <w:color w:val="auto"/>
          <w:lang w:bidi="ne-NP"/>
        </w:rPr>
        <w:t>MD or MKDIR</w:t>
      </w:r>
    </w:p>
    <w:p w14:paraId="1517257A" w14:textId="3C0A6E99" w:rsidR="00FB3124" w:rsidRDefault="00FB3124" w:rsidP="00FB3124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bidi="ne-NP"/>
        </w:rPr>
      </w:pPr>
      <w:r w:rsidRPr="00FB3124">
        <w:rPr>
          <w:b/>
          <w:bCs/>
          <w:color w:val="auto"/>
          <w:lang w:bidi="ne-NP"/>
        </w:rPr>
        <w:t>CD or CHDIR</w:t>
      </w:r>
    </w:p>
    <w:p w14:paraId="7741BC5E" w14:textId="3C26946A" w:rsidR="00716597" w:rsidRPr="00FB3124" w:rsidRDefault="00716597" w:rsidP="00FB3124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bidi="ne-NP"/>
        </w:rPr>
      </w:pPr>
      <w:r>
        <w:rPr>
          <w:b/>
          <w:bCs/>
          <w:color w:val="auto"/>
          <w:lang w:bidi="ne-NP"/>
        </w:rPr>
        <w:t>REN (</w:t>
      </w:r>
      <w:r w:rsidR="00CB0C3D">
        <w:rPr>
          <w:b/>
          <w:bCs/>
          <w:color w:val="auto"/>
          <w:lang w:bidi="ne-NP"/>
        </w:rPr>
        <w:t>R</w:t>
      </w:r>
      <w:r>
        <w:rPr>
          <w:b/>
          <w:bCs/>
          <w:color w:val="auto"/>
          <w:lang w:bidi="ne-NP"/>
        </w:rPr>
        <w:t>ename file and directory)</w:t>
      </w:r>
    </w:p>
    <w:p w14:paraId="34056587" w14:textId="77777777" w:rsidR="00FB3124" w:rsidRPr="00FB3124" w:rsidRDefault="00FB3124" w:rsidP="00FB3124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bidi="ne-NP"/>
        </w:rPr>
      </w:pPr>
      <w:r w:rsidRPr="00FB3124">
        <w:rPr>
          <w:b/>
          <w:bCs/>
          <w:color w:val="auto"/>
          <w:lang w:bidi="ne-NP"/>
        </w:rPr>
        <w:t>TREE</w:t>
      </w:r>
    </w:p>
    <w:p w14:paraId="4E14CC53" w14:textId="77777777" w:rsidR="00FB3124" w:rsidRPr="00FB3124" w:rsidRDefault="00FB3124" w:rsidP="00FB3124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bidi="ne-NP"/>
        </w:rPr>
      </w:pPr>
      <w:r w:rsidRPr="00FB3124">
        <w:rPr>
          <w:b/>
          <w:bCs/>
          <w:color w:val="auto"/>
          <w:lang w:bidi="ne-NP"/>
        </w:rPr>
        <w:t>RD or RMDIR</w:t>
      </w:r>
    </w:p>
    <w:p w14:paraId="0EEF75A8" w14:textId="77777777" w:rsidR="00FB3124" w:rsidRPr="00FB3124" w:rsidRDefault="00FB3124" w:rsidP="00FB3124">
      <w:pPr>
        <w:pStyle w:val="ListParagraph"/>
        <w:numPr>
          <w:ilvl w:val="0"/>
          <w:numId w:val="17"/>
        </w:numPr>
        <w:spacing w:after="240"/>
        <w:rPr>
          <w:b/>
          <w:bCs/>
          <w:color w:val="auto"/>
          <w:lang w:bidi="ne-NP"/>
        </w:rPr>
      </w:pPr>
      <w:r w:rsidRPr="00FB3124">
        <w:rPr>
          <w:b/>
          <w:bCs/>
          <w:color w:val="auto"/>
          <w:lang w:bidi="ne-NP"/>
        </w:rPr>
        <w:t>PATH</w:t>
      </w:r>
    </w:p>
    <w:p w14:paraId="4EFE71AC" w14:textId="38A8E808" w:rsidR="007F4842" w:rsidRDefault="001816F5" w:rsidP="00EB1541">
      <w:pPr>
        <w:rPr>
          <w:color w:val="auto"/>
          <w:lang w:bidi="ne-NP"/>
        </w:rPr>
      </w:pPr>
      <w:r>
        <w:rPr>
          <w:color w:val="auto"/>
          <w:lang w:bidi="ne-NP"/>
        </w:rPr>
        <w:t>2.4</w:t>
      </w:r>
      <w:r>
        <w:rPr>
          <w:color w:val="auto"/>
          <w:lang w:bidi="ne-NP"/>
        </w:rPr>
        <w:tab/>
      </w:r>
      <w:r w:rsidR="007F4842">
        <w:rPr>
          <w:color w:val="auto"/>
          <w:lang w:bidi="ne-NP"/>
        </w:rPr>
        <w:t>File Manipulation:</w:t>
      </w:r>
    </w:p>
    <w:p w14:paraId="0C1287FF" w14:textId="77777777" w:rsidR="00FB3124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Wildcard characters</w:t>
      </w:r>
    </w:p>
    <w:p w14:paraId="3DF7F02B" w14:textId="3C177D88" w:rsidR="00FB3124" w:rsidRPr="00477C8D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FF0000"/>
          <w:lang w:val="en-GB" w:bidi="ne-NP"/>
        </w:rPr>
      </w:pPr>
      <w:r w:rsidRPr="00477C8D">
        <w:rPr>
          <w:b/>
          <w:bCs/>
          <w:color w:val="FF0000"/>
          <w:lang w:bidi="ne-NP"/>
        </w:rPr>
        <w:t>EDIT</w:t>
      </w:r>
      <w:r w:rsidR="006502A1" w:rsidRPr="00477C8D">
        <w:rPr>
          <w:b/>
          <w:bCs/>
          <w:color w:val="FF0000"/>
          <w:lang w:bidi="ne-NP"/>
        </w:rPr>
        <w:t xml:space="preserve"> (notepad or write</w:t>
      </w:r>
      <w:r w:rsidR="00A17BF5" w:rsidRPr="00477C8D">
        <w:rPr>
          <w:b/>
          <w:bCs/>
          <w:color w:val="FF0000"/>
          <w:lang w:bidi="ne-NP"/>
        </w:rPr>
        <w:t>)</w:t>
      </w:r>
    </w:p>
    <w:p w14:paraId="6BC573BD" w14:textId="77777777" w:rsidR="00FB3124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COPY</w:t>
      </w:r>
    </w:p>
    <w:p w14:paraId="10F61CDD" w14:textId="77777777" w:rsidR="00FB3124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XCOPY</w:t>
      </w:r>
    </w:p>
    <w:p w14:paraId="4CBDFFDC" w14:textId="77777777" w:rsidR="00FB3124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DEL or ERASE</w:t>
      </w:r>
    </w:p>
    <w:p w14:paraId="0E8A56EC" w14:textId="77777777" w:rsidR="00FB3124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DOSKEY</w:t>
      </w:r>
    </w:p>
    <w:p w14:paraId="6C354E15" w14:textId="77777777" w:rsidR="00FB3124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RENAME or REN</w:t>
      </w:r>
    </w:p>
    <w:p w14:paraId="54017E3A" w14:textId="77777777" w:rsidR="00FB3124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TYPE</w:t>
      </w:r>
    </w:p>
    <w:p w14:paraId="585467FC" w14:textId="77777777" w:rsidR="00FB3124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PRINT</w:t>
      </w:r>
    </w:p>
    <w:p w14:paraId="3926247C" w14:textId="47F7EF54" w:rsidR="00FB3124" w:rsidRPr="000A402A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COPY CON</w:t>
      </w:r>
    </w:p>
    <w:p w14:paraId="0DA552DE" w14:textId="1696212E" w:rsidR="000A402A" w:rsidRPr="000A402A" w:rsidRDefault="000A402A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>
        <w:rPr>
          <w:b/>
          <w:bCs/>
          <w:color w:val="auto"/>
          <w:lang w:bidi="ne-NP"/>
        </w:rPr>
        <w:t>Notepad</w:t>
      </w:r>
    </w:p>
    <w:p w14:paraId="22B19685" w14:textId="686D1E99" w:rsidR="000A402A" w:rsidRPr="00FB3124" w:rsidRDefault="000A402A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>
        <w:rPr>
          <w:b/>
          <w:bCs/>
          <w:color w:val="auto"/>
          <w:lang w:bidi="ne-NP"/>
        </w:rPr>
        <w:t>write</w:t>
      </w:r>
    </w:p>
    <w:p w14:paraId="07527F25" w14:textId="77777777" w:rsidR="00FB3124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val="en-GB" w:bidi="ne-NP"/>
        </w:rPr>
      </w:pPr>
      <w:r w:rsidRPr="00FB3124">
        <w:rPr>
          <w:b/>
          <w:bCs/>
          <w:color w:val="auto"/>
          <w:lang w:bidi="ne-NP"/>
        </w:rPr>
        <w:t>ATTRIB</w:t>
      </w:r>
    </w:p>
    <w:p w14:paraId="4D6A0BA4" w14:textId="02E4569B" w:rsidR="007F4842" w:rsidRPr="00FB3124" w:rsidRDefault="00FB3124" w:rsidP="00FB3124">
      <w:pPr>
        <w:pStyle w:val="ListParagraph"/>
        <w:numPr>
          <w:ilvl w:val="0"/>
          <w:numId w:val="18"/>
        </w:numPr>
        <w:spacing w:after="240"/>
        <w:rPr>
          <w:color w:val="auto"/>
          <w:lang w:bidi="ne-NP"/>
        </w:rPr>
      </w:pPr>
      <w:r w:rsidRPr="00FB3124">
        <w:rPr>
          <w:b/>
          <w:bCs/>
          <w:color w:val="auto"/>
          <w:lang w:bidi="ne-NP"/>
        </w:rPr>
        <w:t>FC</w:t>
      </w:r>
    </w:p>
    <w:p w14:paraId="734B08B7" w14:textId="59BB8848" w:rsidR="006502A1" w:rsidRDefault="001816F5" w:rsidP="00A86726">
      <w:pPr>
        <w:rPr>
          <w:color w:val="auto"/>
          <w:lang w:bidi="ne-NP"/>
        </w:rPr>
      </w:pPr>
      <w:r>
        <w:rPr>
          <w:color w:val="auto"/>
          <w:lang w:bidi="ne-NP"/>
        </w:rPr>
        <w:t>2.5</w:t>
      </w:r>
      <w:r>
        <w:rPr>
          <w:color w:val="auto"/>
          <w:lang w:bidi="ne-NP"/>
        </w:rPr>
        <w:tab/>
      </w:r>
      <w:r w:rsidR="00E5677B">
        <w:rPr>
          <w:color w:val="auto"/>
          <w:lang w:bidi="ne-NP"/>
        </w:rPr>
        <w:t>Use of Redirection, Filters, Pipes:</w:t>
      </w:r>
    </w:p>
    <w:p w14:paraId="27F4F584" w14:textId="6720A11F" w:rsidR="00E5677B" w:rsidRPr="00E5677B" w:rsidRDefault="00E5677B" w:rsidP="00E5677B">
      <w:pPr>
        <w:pStyle w:val="ListParagraph"/>
        <w:numPr>
          <w:ilvl w:val="0"/>
          <w:numId w:val="18"/>
        </w:numPr>
        <w:spacing w:after="240"/>
        <w:rPr>
          <w:b/>
          <w:bCs/>
          <w:color w:val="auto"/>
          <w:lang w:bidi="ne-NP"/>
        </w:rPr>
      </w:pPr>
      <w:r w:rsidRPr="00E5677B">
        <w:rPr>
          <w:b/>
          <w:bCs/>
          <w:color w:val="auto"/>
          <w:lang w:bidi="ne-NP"/>
        </w:rPr>
        <w:t>Redirection input and output</w:t>
      </w:r>
      <w:r w:rsidR="0003685D">
        <w:rPr>
          <w:b/>
          <w:bCs/>
          <w:color w:val="auto"/>
          <w:lang w:bidi="ne-NP"/>
        </w:rPr>
        <w:t xml:space="preserve">      </w:t>
      </w:r>
      <w:r w:rsidRPr="00E5677B">
        <w:rPr>
          <w:b/>
          <w:bCs/>
          <w:color w:val="auto"/>
          <w:lang w:bidi="ne-NP"/>
        </w:rPr>
        <w:t>(</w:t>
      </w:r>
      <w:r w:rsidR="003116A5">
        <w:rPr>
          <w:b/>
          <w:bCs/>
          <w:color w:val="auto"/>
          <w:lang w:bidi="ne-NP"/>
        </w:rPr>
        <w:t xml:space="preserve"> </w:t>
      </w:r>
      <w:r w:rsidRPr="00E5677B">
        <w:rPr>
          <w:b/>
          <w:bCs/>
          <w:color w:val="auto"/>
          <w:lang w:bidi="ne-NP"/>
        </w:rPr>
        <w:t>&lt;, &gt;, &gt;&gt; )</w:t>
      </w:r>
    </w:p>
    <w:p w14:paraId="77368630" w14:textId="714B1AB6" w:rsidR="00E5677B" w:rsidRPr="00E5677B" w:rsidRDefault="00E5677B" w:rsidP="00E5677B">
      <w:pPr>
        <w:pStyle w:val="ListParagraph"/>
        <w:numPr>
          <w:ilvl w:val="0"/>
          <w:numId w:val="18"/>
        </w:numPr>
        <w:spacing w:after="240"/>
        <w:rPr>
          <w:b/>
          <w:bCs/>
          <w:color w:val="auto"/>
          <w:lang w:bidi="ne-NP"/>
        </w:rPr>
      </w:pPr>
      <w:r w:rsidRPr="00E5677B">
        <w:rPr>
          <w:b/>
          <w:bCs/>
          <w:color w:val="auto"/>
          <w:lang w:bidi="ne-NP"/>
        </w:rPr>
        <w:t>Filters ( more, sort )</w:t>
      </w:r>
    </w:p>
    <w:p w14:paraId="21012E23" w14:textId="5534E99A" w:rsidR="00234121" w:rsidRPr="00E711DD" w:rsidRDefault="00E5677B" w:rsidP="00711DBD">
      <w:pPr>
        <w:pStyle w:val="ListParagraph"/>
        <w:numPr>
          <w:ilvl w:val="0"/>
          <w:numId w:val="18"/>
        </w:numPr>
        <w:spacing w:after="240"/>
        <w:rPr>
          <w:color w:val="auto"/>
          <w:lang w:bidi="ne-NP"/>
        </w:rPr>
        <w:sectPr w:rsidR="00234121" w:rsidRPr="00E711DD" w:rsidSect="00234121">
          <w:type w:val="continuous"/>
          <w:pgSz w:w="12240" w:h="15840" w:code="1"/>
          <w:pgMar w:top="1440" w:right="1440" w:bottom="1077" w:left="1440" w:header="578" w:footer="720" w:gutter="0"/>
          <w:cols w:num="2" w:space="720"/>
          <w:titlePg/>
          <w:docGrid w:linePitch="360"/>
        </w:sectPr>
      </w:pPr>
      <w:r w:rsidRPr="00164A93">
        <w:rPr>
          <w:b/>
          <w:bCs/>
          <w:color w:val="auto"/>
          <w:lang w:bidi="ne-NP"/>
        </w:rPr>
        <w:t>Pipe ( | )</w:t>
      </w:r>
    </w:p>
    <w:p w14:paraId="37CE965F" w14:textId="16C5899E" w:rsidR="00711DBD" w:rsidRDefault="00711DBD" w:rsidP="00711DBD">
      <w:pPr>
        <w:spacing w:after="240"/>
        <w:rPr>
          <w:color w:val="auto"/>
          <w:lang w:bidi="ne-NP"/>
        </w:rPr>
      </w:pPr>
    </w:p>
    <w:sectPr w:rsidR="00711DBD" w:rsidSect="00234121">
      <w:type w:val="continuous"/>
      <w:pgSz w:w="12240" w:h="15840" w:code="1"/>
      <w:pgMar w:top="1440" w:right="1440" w:bottom="1077" w:left="1440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90E90" w14:textId="77777777" w:rsidR="00CE59A0" w:rsidRDefault="00CE59A0" w:rsidP="0068194B">
      <w:r>
        <w:separator/>
      </w:r>
    </w:p>
    <w:p w14:paraId="36204A88" w14:textId="77777777" w:rsidR="00CE59A0" w:rsidRDefault="00CE59A0"/>
    <w:p w14:paraId="0FD8214B" w14:textId="77777777" w:rsidR="00CE59A0" w:rsidRDefault="00CE59A0"/>
  </w:endnote>
  <w:endnote w:type="continuationSeparator" w:id="0">
    <w:p w14:paraId="23F65C70" w14:textId="77777777" w:rsidR="00CE59A0" w:rsidRDefault="00CE59A0" w:rsidP="0068194B">
      <w:r>
        <w:continuationSeparator/>
      </w:r>
    </w:p>
    <w:p w14:paraId="3D44F0DB" w14:textId="77777777" w:rsidR="00CE59A0" w:rsidRDefault="00CE59A0"/>
    <w:p w14:paraId="18D8D5EE" w14:textId="77777777" w:rsidR="00CE59A0" w:rsidRDefault="00CE59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DC98" w14:textId="55029A6F" w:rsidR="002B2958" w:rsidRPr="008071F1" w:rsidRDefault="008071F1" w:rsidP="00FF13C5">
    <w:pPr>
      <w:pStyle w:val="Footer"/>
      <w:jc w:val="left"/>
      <w:rPr>
        <w:sz w:val="18"/>
        <w:szCs w:val="18"/>
      </w:rPr>
    </w:pPr>
    <w:r w:rsidRPr="008071F1">
      <w:rPr>
        <w:sz w:val="18"/>
        <w:szCs w:val="18"/>
      </w:rPr>
      <w:tab/>
    </w:r>
    <w:r w:rsidRPr="008071F1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 xml:space="preserve">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0D99B" w14:textId="5EE6787D" w:rsidR="00E96CFD" w:rsidRPr="008071F1" w:rsidRDefault="00E96CFD" w:rsidP="00881678">
    <w:pPr>
      <w:pStyle w:val="Footer"/>
      <w:jc w:val="left"/>
      <w:rPr>
        <w:sz w:val="18"/>
        <w:szCs w:val="18"/>
      </w:rPr>
    </w:pPr>
    <w:r w:rsidRPr="008071F1">
      <w:rPr>
        <w:sz w:val="18"/>
        <w:szCs w:val="18"/>
      </w:rPr>
      <w:tab/>
    </w:r>
    <w:r w:rsidRPr="008071F1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 xml:space="preserve">               </w:t>
    </w:r>
  </w:p>
  <w:p w14:paraId="3458F2F7" w14:textId="77777777" w:rsidR="00E96CFD" w:rsidRDefault="00E96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620A1" w14:textId="77777777" w:rsidR="00CE59A0" w:rsidRDefault="00CE59A0" w:rsidP="0068194B">
      <w:r>
        <w:separator/>
      </w:r>
    </w:p>
    <w:p w14:paraId="016E7DDC" w14:textId="77777777" w:rsidR="00CE59A0" w:rsidRDefault="00CE59A0"/>
    <w:p w14:paraId="06DF0B56" w14:textId="77777777" w:rsidR="00CE59A0" w:rsidRDefault="00CE59A0"/>
  </w:footnote>
  <w:footnote w:type="continuationSeparator" w:id="0">
    <w:p w14:paraId="03DCDDB2" w14:textId="77777777" w:rsidR="00CE59A0" w:rsidRDefault="00CE59A0" w:rsidP="0068194B">
      <w:r>
        <w:continuationSeparator/>
      </w:r>
    </w:p>
    <w:p w14:paraId="4B31A52B" w14:textId="77777777" w:rsidR="00CE59A0" w:rsidRDefault="00CE59A0"/>
    <w:p w14:paraId="4A9A429B" w14:textId="77777777" w:rsidR="00CE59A0" w:rsidRDefault="00CE59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AE26F" w14:textId="5A7F29C2" w:rsidR="008071F1" w:rsidRDefault="008071F1" w:rsidP="008071F1">
    <w:pPr>
      <w:pStyle w:val="Header"/>
    </w:pPr>
    <w:r>
      <w:rPr>
        <w:noProof/>
        <w:sz w:val="44"/>
        <w:szCs w:val="44"/>
        <w:lang w:bidi="ne-NP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64DA0AA" wp14:editId="5B71EE63">
              <wp:simplePos x="0" y="0"/>
              <wp:positionH relativeFrom="column">
                <wp:posOffset>-304800</wp:posOffset>
              </wp:positionH>
              <wp:positionV relativeFrom="paragraph">
                <wp:posOffset>-45719</wp:posOffset>
              </wp:positionV>
              <wp:extent cx="1226820" cy="108204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6820" cy="1082040"/>
                        <a:chOff x="0" y="0"/>
                        <a:chExt cx="1511300" cy="1299845"/>
                      </a:xfrm>
                    </wpg:grpSpPr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28600" y="0"/>
                          <a:ext cx="889000" cy="10572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" name="TextBox 1"/>
                      <wps:cNvSpPr txBox="1"/>
                      <wps:spPr bwMode="auto">
                        <a:xfrm>
                          <a:off x="0" y="952500"/>
                          <a:ext cx="1511300" cy="3473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F5E1FB" w14:textId="77777777" w:rsidR="008071F1" w:rsidRPr="00821568" w:rsidRDefault="008071F1" w:rsidP="008071F1">
                            <w:pPr>
                              <w:pStyle w:val="NormalWeb"/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18"/>
                                <w:szCs w:val="18"/>
                              </w:rPr>
                            </w:pPr>
                            <w:r w:rsidRPr="00821568">
                              <w:rPr>
                                <w:rFonts w:ascii="Times" w:hAnsi="Mangal" w:cstheme="minorBidi"/>
                                <w:kern w:val="24"/>
                                <w:sz w:val="18"/>
                                <w:szCs w:val="18"/>
                                <w:cs/>
                                <w:lang w:bidi="hi-IN"/>
                              </w:rPr>
                              <w:t>तमसोमा ज्योतिर्गमय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4DA0AA" id="Group 1" o:spid="_x0000_s1026" style="position:absolute;margin-left:-24pt;margin-top:-3.6pt;width:96.6pt;height:85.2pt;z-index:251666432;mso-width-relative:margin;mso-height-relative:margin" coordsize="15113,12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style="position:absolute;left:2286;width:8890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8" type="#_x0000_t202" style="position:absolute;top:9525;width:15113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<v:textbox>
                  <w:txbxContent>
                    <w:p w14:paraId="45F5E1FB" w14:textId="77777777" w:rsidR="008071F1" w:rsidRPr="00821568" w:rsidRDefault="008071F1" w:rsidP="008071F1">
                      <w:pPr>
                        <w:pStyle w:val="NormalWeb"/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18"/>
                          <w:szCs w:val="18"/>
                        </w:rPr>
                      </w:pPr>
                      <w:r w:rsidRPr="00821568">
                        <w:rPr>
                          <w:rFonts w:ascii="Times" w:hAnsi="Mangal" w:cstheme="minorBidi"/>
                          <w:kern w:val="24"/>
                          <w:sz w:val="18"/>
                          <w:szCs w:val="18"/>
                          <w:cs/>
                          <w:lang w:bidi="hi-IN"/>
                        </w:rPr>
                        <w:t>तमसोमा ज्योतिर्गमय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0A8D9D36" w14:textId="77777777" w:rsidR="008071F1" w:rsidRPr="00447844" w:rsidRDefault="008071F1" w:rsidP="008071F1">
    <w:pPr>
      <w:jc w:val="center"/>
      <w:rPr>
        <w:color w:val="auto"/>
        <w:szCs w:val="24"/>
        <w:lang w:bidi="ne-NP"/>
      </w:rPr>
    </w:pPr>
    <w:r w:rsidRPr="00447844">
      <w:rPr>
        <w:color w:val="auto"/>
        <w:szCs w:val="24"/>
        <w:cs/>
        <w:lang w:bidi="ne-NP"/>
      </w:rPr>
      <w:t>त्रिभुवन विश्वविधालय</w:t>
    </w:r>
  </w:p>
  <w:p w14:paraId="75D4CEC5" w14:textId="77777777" w:rsidR="008071F1" w:rsidRPr="00447844" w:rsidRDefault="008071F1" w:rsidP="008071F1">
    <w:pPr>
      <w:tabs>
        <w:tab w:val="center" w:pos="4824"/>
        <w:tab w:val="left" w:pos="8772"/>
      </w:tabs>
      <w:rPr>
        <w:color w:val="auto"/>
        <w:szCs w:val="24"/>
      </w:rPr>
    </w:pPr>
    <w:r w:rsidRPr="00447844">
      <w:rPr>
        <w:color w:val="auto"/>
        <w:szCs w:val="24"/>
        <w:lang w:bidi="ne-NP"/>
      </w:rPr>
      <w:tab/>
      <w:t>Tribhuvan University</w:t>
    </w:r>
    <w:r w:rsidRPr="00447844">
      <w:rPr>
        <w:color w:val="auto"/>
        <w:szCs w:val="24"/>
        <w:lang w:bidi="ne-NP"/>
      </w:rPr>
      <w:tab/>
    </w:r>
  </w:p>
  <w:p w14:paraId="22828310" w14:textId="77777777" w:rsidR="004662FB" w:rsidRPr="00447844" w:rsidRDefault="008071F1" w:rsidP="004662FB">
    <w:pPr>
      <w:pStyle w:val="Header"/>
      <w:jc w:val="center"/>
      <w:rPr>
        <w:color w:val="auto"/>
        <w:sz w:val="36"/>
        <w:szCs w:val="36"/>
      </w:rPr>
    </w:pPr>
    <w:r w:rsidRPr="00447844">
      <w:rPr>
        <w:color w:val="auto"/>
        <w:sz w:val="36"/>
        <w:szCs w:val="36"/>
        <w:lang w:bidi="ne-NP"/>
      </w:rPr>
      <w:t>Patan Multiple Campus</w:t>
    </w:r>
  </w:p>
  <w:p w14:paraId="45B4D257" w14:textId="77777777" w:rsidR="004662FB" w:rsidRDefault="004662FB" w:rsidP="004662FB">
    <w:pPr>
      <w:pStyle w:val="Header"/>
      <w:jc w:val="center"/>
      <w:rPr>
        <w:rFonts w:ascii="Times New Roman" w:hAnsi="Times New Roman" w:cs="Times New Roman"/>
        <w:noProof/>
        <w:sz w:val="36"/>
        <w:szCs w:val="36"/>
        <w:lang w:bidi="ne-NP"/>
      </w:rPr>
    </w:pPr>
  </w:p>
  <w:p w14:paraId="6EA8C18B" w14:textId="79AD7764" w:rsidR="00236D54" w:rsidRPr="004662FB" w:rsidRDefault="00236D54" w:rsidP="004662FB">
    <w:pPr>
      <w:pStyle w:val="Header"/>
      <w:jc w:val="center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57474E3"/>
    <w:multiLevelType w:val="hybridMultilevel"/>
    <w:tmpl w:val="E3EA3F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1B4385C"/>
    <w:multiLevelType w:val="hybridMultilevel"/>
    <w:tmpl w:val="A140B590"/>
    <w:lvl w:ilvl="0" w:tplc="93F835F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AEC2006"/>
    <w:multiLevelType w:val="hybridMultilevel"/>
    <w:tmpl w:val="8512A35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C494BAF"/>
    <w:multiLevelType w:val="multilevel"/>
    <w:tmpl w:val="7B7811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C910B85"/>
    <w:multiLevelType w:val="hybridMultilevel"/>
    <w:tmpl w:val="48A8E01C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CEB6B54"/>
    <w:multiLevelType w:val="hybridMultilevel"/>
    <w:tmpl w:val="A2E8206C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D664F2"/>
    <w:multiLevelType w:val="hybridMultilevel"/>
    <w:tmpl w:val="CC9AB97C"/>
    <w:lvl w:ilvl="0" w:tplc="93F835FE"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B71319"/>
    <w:multiLevelType w:val="multilevel"/>
    <w:tmpl w:val="B0F8AB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01254725">
    <w:abstractNumId w:val="9"/>
  </w:num>
  <w:num w:numId="2" w16cid:durableId="1047217298">
    <w:abstractNumId w:val="8"/>
  </w:num>
  <w:num w:numId="3" w16cid:durableId="2137751292">
    <w:abstractNumId w:val="7"/>
  </w:num>
  <w:num w:numId="4" w16cid:durableId="798650924">
    <w:abstractNumId w:val="6"/>
  </w:num>
  <w:num w:numId="5" w16cid:durableId="1569144795">
    <w:abstractNumId w:val="11"/>
  </w:num>
  <w:num w:numId="6" w16cid:durableId="805125581">
    <w:abstractNumId w:val="3"/>
  </w:num>
  <w:num w:numId="7" w16cid:durableId="1131172072">
    <w:abstractNumId w:val="13"/>
  </w:num>
  <w:num w:numId="8" w16cid:durableId="1939673434">
    <w:abstractNumId w:val="2"/>
  </w:num>
  <w:num w:numId="9" w16cid:durableId="1499072803">
    <w:abstractNumId w:val="17"/>
  </w:num>
  <w:num w:numId="10" w16cid:durableId="287132510">
    <w:abstractNumId w:val="5"/>
  </w:num>
  <w:num w:numId="11" w16cid:durableId="182256688">
    <w:abstractNumId w:val="4"/>
  </w:num>
  <w:num w:numId="12" w16cid:durableId="1074887914">
    <w:abstractNumId w:val="1"/>
  </w:num>
  <w:num w:numId="13" w16cid:durableId="1706055806">
    <w:abstractNumId w:val="0"/>
  </w:num>
  <w:num w:numId="14" w16cid:durableId="1063413322">
    <w:abstractNumId w:val="10"/>
  </w:num>
  <w:num w:numId="15" w16cid:durableId="1430004469">
    <w:abstractNumId w:val="12"/>
  </w:num>
  <w:num w:numId="16" w16cid:durableId="232012009">
    <w:abstractNumId w:val="19"/>
  </w:num>
  <w:num w:numId="17" w16cid:durableId="1370570280">
    <w:abstractNumId w:val="16"/>
  </w:num>
  <w:num w:numId="18" w16cid:durableId="27067612">
    <w:abstractNumId w:val="18"/>
  </w:num>
  <w:num w:numId="19" w16cid:durableId="1665283089">
    <w:abstractNumId w:val="14"/>
  </w:num>
  <w:num w:numId="20" w16cid:durableId="887231087">
    <w:abstractNumId w:val="15"/>
  </w:num>
  <w:num w:numId="21" w16cid:durableId="20876093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FB"/>
    <w:rsid w:val="000001EF"/>
    <w:rsid w:val="00007322"/>
    <w:rsid w:val="00007728"/>
    <w:rsid w:val="00024584"/>
    <w:rsid w:val="00024730"/>
    <w:rsid w:val="0003685D"/>
    <w:rsid w:val="000461C3"/>
    <w:rsid w:val="00055724"/>
    <w:rsid w:val="00055E95"/>
    <w:rsid w:val="0007021F"/>
    <w:rsid w:val="000A402A"/>
    <w:rsid w:val="000A78A6"/>
    <w:rsid w:val="000B2BA5"/>
    <w:rsid w:val="000F2F8C"/>
    <w:rsid w:val="0010006E"/>
    <w:rsid w:val="001045A8"/>
    <w:rsid w:val="00114A91"/>
    <w:rsid w:val="00137640"/>
    <w:rsid w:val="001427E1"/>
    <w:rsid w:val="0014768D"/>
    <w:rsid w:val="00163668"/>
    <w:rsid w:val="00164A93"/>
    <w:rsid w:val="00171566"/>
    <w:rsid w:val="00174676"/>
    <w:rsid w:val="001755A8"/>
    <w:rsid w:val="001803E2"/>
    <w:rsid w:val="001816F5"/>
    <w:rsid w:val="00184014"/>
    <w:rsid w:val="00192008"/>
    <w:rsid w:val="001C03A2"/>
    <w:rsid w:val="001C0E68"/>
    <w:rsid w:val="001C4B6F"/>
    <w:rsid w:val="001C6D19"/>
    <w:rsid w:val="001D0BF1"/>
    <w:rsid w:val="001E3120"/>
    <w:rsid w:val="001E7E0C"/>
    <w:rsid w:val="001F0BB0"/>
    <w:rsid w:val="001F3754"/>
    <w:rsid w:val="001F4E6D"/>
    <w:rsid w:val="001F6140"/>
    <w:rsid w:val="00203573"/>
    <w:rsid w:val="0020597D"/>
    <w:rsid w:val="00213B4C"/>
    <w:rsid w:val="002253B0"/>
    <w:rsid w:val="00234121"/>
    <w:rsid w:val="00236D54"/>
    <w:rsid w:val="00241D8C"/>
    <w:rsid w:val="00241FDB"/>
    <w:rsid w:val="00244E33"/>
    <w:rsid w:val="0024720C"/>
    <w:rsid w:val="002617AE"/>
    <w:rsid w:val="002638D0"/>
    <w:rsid w:val="002647D3"/>
    <w:rsid w:val="0027556F"/>
    <w:rsid w:val="00275EAE"/>
    <w:rsid w:val="00294998"/>
    <w:rsid w:val="002966CC"/>
    <w:rsid w:val="00297F18"/>
    <w:rsid w:val="002A1945"/>
    <w:rsid w:val="002B2958"/>
    <w:rsid w:val="002B3FC8"/>
    <w:rsid w:val="002D23C5"/>
    <w:rsid w:val="002D2562"/>
    <w:rsid w:val="002D6137"/>
    <w:rsid w:val="002E7E61"/>
    <w:rsid w:val="002F05E5"/>
    <w:rsid w:val="002F0938"/>
    <w:rsid w:val="002F254D"/>
    <w:rsid w:val="002F30E4"/>
    <w:rsid w:val="00307140"/>
    <w:rsid w:val="003116A5"/>
    <w:rsid w:val="00316DFF"/>
    <w:rsid w:val="00325B57"/>
    <w:rsid w:val="00336056"/>
    <w:rsid w:val="003544E1"/>
    <w:rsid w:val="00355883"/>
    <w:rsid w:val="00366398"/>
    <w:rsid w:val="0036679D"/>
    <w:rsid w:val="00377777"/>
    <w:rsid w:val="0038408D"/>
    <w:rsid w:val="0038697C"/>
    <w:rsid w:val="0039752B"/>
    <w:rsid w:val="003A0632"/>
    <w:rsid w:val="003A30E5"/>
    <w:rsid w:val="003A47C2"/>
    <w:rsid w:val="003A6ADF"/>
    <w:rsid w:val="003B5928"/>
    <w:rsid w:val="003C5182"/>
    <w:rsid w:val="003D380F"/>
    <w:rsid w:val="003E0FC5"/>
    <w:rsid w:val="003E160D"/>
    <w:rsid w:val="003E276B"/>
    <w:rsid w:val="003F1D5F"/>
    <w:rsid w:val="003F70F0"/>
    <w:rsid w:val="00405128"/>
    <w:rsid w:val="00406CFF"/>
    <w:rsid w:val="00416B25"/>
    <w:rsid w:val="00416B51"/>
    <w:rsid w:val="00420592"/>
    <w:rsid w:val="004211DC"/>
    <w:rsid w:val="00426A01"/>
    <w:rsid w:val="004319E0"/>
    <w:rsid w:val="00437E8C"/>
    <w:rsid w:val="00440225"/>
    <w:rsid w:val="00447844"/>
    <w:rsid w:val="00462676"/>
    <w:rsid w:val="004662FB"/>
    <w:rsid w:val="00467AE9"/>
    <w:rsid w:val="004726BC"/>
    <w:rsid w:val="00474105"/>
    <w:rsid w:val="00477C8D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109C"/>
    <w:rsid w:val="004E272D"/>
    <w:rsid w:val="004E2794"/>
    <w:rsid w:val="00506979"/>
    <w:rsid w:val="00510392"/>
    <w:rsid w:val="00513E2A"/>
    <w:rsid w:val="005579C9"/>
    <w:rsid w:val="00566A35"/>
    <w:rsid w:val="0056701E"/>
    <w:rsid w:val="005740D7"/>
    <w:rsid w:val="005924FC"/>
    <w:rsid w:val="005930A0"/>
    <w:rsid w:val="005A0F26"/>
    <w:rsid w:val="005A1B10"/>
    <w:rsid w:val="005A6850"/>
    <w:rsid w:val="005B1B1B"/>
    <w:rsid w:val="005B6739"/>
    <w:rsid w:val="005C5173"/>
    <w:rsid w:val="005C5932"/>
    <w:rsid w:val="005D09EB"/>
    <w:rsid w:val="005D3CA7"/>
    <w:rsid w:val="005D4CC1"/>
    <w:rsid w:val="005E0986"/>
    <w:rsid w:val="005E4288"/>
    <w:rsid w:val="005F4B91"/>
    <w:rsid w:val="005F55D2"/>
    <w:rsid w:val="005F62ED"/>
    <w:rsid w:val="006012F7"/>
    <w:rsid w:val="0062312F"/>
    <w:rsid w:val="00625F2C"/>
    <w:rsid w:val="00632D45"/>
    <w:rsid w:val="00641084"/>
    <w:rsid w:val="006502A1"/>
    <w:rsid w:val="006618E9"/>
    <w:rsid w:val="00664399"/>
    <w:rsid w:val="00672036"/>
    <w:rsid w:val="0068194B"/>
    <w:rsid w:val="00692703"/>
    <w:rsid w:val="006A1962"/>
    <w:rsid w:val="006B5D48"/>
    <w:rsid w:val="006B7D7B"/>
    <w:rsid w:val="006C1A5E"/>
    <w:rsid w:val="006E02D8"/>
    <w:rsid w:val="006E1507"/>
    <w:rsid w:val="0070633B"/>
    <w:rsid w:val="00711DBD"/>
    <w:rsid w:val="00712D8B"/>
    <w:rsid w:val="00716597"/>
    <w:rsid w:val="007273B7"/>
    <w:rsid w:val="00733E0A"/>
    <w:rsid w:val="0074403D"/>
    <w:rsid w:val="00746D44"/>
    <w:rsid w:val="00747D40"/>
    <w:rsid w:val="007538DC"/>
    <w:rsid w:val="00757803"/>
    <w:rsid w:val="00776D3A"/>
    <w:rsid w:val="0078705C"/>
    <w:rsid w:val="0079206B"/>
    <w:rsid w:val="00796076"/>
    <w:rsid w:val="007971C8"/>
    <w:rsid w:val="00797866"/>
    <w:rsid w:val="007A6580"/>
    <w:rsid w:val="007C0566"/>
    <w:rsid w:val="007C330A"/>
    <w:rsid w:val="007C606B"/>
    <w:rsid w:val="007C63F2"/>
    <w:rsid w:val="007E4817"/>
    <w:rsid w:val="007E6A61"/>
    <w:rsid w:val="007F4842"/>
    <w:rsid w:val="00801140"/>
    <w:rsid w:val="00803404"/>
    <w:rsid w:val="008071F1"/>
    <w:rsid w:val="00820F7B"/>
    <w:rsid w:val="00834955"/>
    <w:rsid w:val="00855B59"/>
    <w:rsid w:val="00860461"/>
    <w:rsid w:val="0086487C"/>
    <w:rsid w:val="00870B20"/>
    <w:rsid w:val="00881678"/>
    <w:rsid w:val="008829F8"/>
    <w:rsid w:val="00885897"/>
    <w:rsid w:val="0089685C"/>
    <w:rsid w:val="008A6538"/>
    <w:rsid w:val="008B25AD"/>
    <w:rsid w:val="008C7056"/>
    <w:rsid w:val="008D665E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01B5"/>
    <w:rsid w:val="009650EA"/>
    <w:rsid w:val="00976B87"/>
    <w:rsid w:val="0097790C"/>
    <w:rsid w:val="009800A2"/>
    <w:rsid w:val="0098506E"/>
    <w:rsid w:val="009869ED"/>
    <w:rsid w:val="009A44CE"/>
    <w:rsid w:val="009C4DFC"/>
    <w:rsid w:val="009D44F8"/>
    <w:rsid w:val="009D7F50"/>
    <w:rsid w:val="009E3160"/>
    <w:rsid w:val="009F220C"/>
    <w:rsid w:val="009F3B05"/>
    <w:rsid w:val="009F4931"/>
    <w:rsid w:val="00A14534"/>
    <w:rsid w:val="00A16DAA"/>
    <w:rsid w:val="00A17BF5"/>
    <w:rsid w:val="00A24162"/>
    <w:rsid w:val="00A25023"/>
    <w:rsid w:val="00A270EA"/>
    <w:rsid w:val="00A32381"/>
    <w:rsid w:val="00A34BA2"/>
    <w:rsid w:val="00A36F27"/>
    <w:rsid w:val="00A42926"/>
    <w:rsid w:val="00A42E32"/>
    <w:rsid w:val="00A46E63"/>
    <w:rsid w:val="00A501E5"/>
    <w:rsid w:val="00A51DC5"/>
    <w:rsid w:val="00A53DE1"/>
    <w:rsid w:val="00A615E1"/>
    <w:rsid w:val="00A755E8"/>
    <w:rsid w:val="00A777B0"/>
    <w:rsid w:val="00A86726"/>
    <w:rsid w:val="00A93A5D"/>
    <w:rsid w:val="00AB32F8"/>
    <w:rsid w:val="00AB610B"/>
    <w:rsid w:val="00AD360E"/>
    <w:rsid w:val="00AD40FB"/>
    <w:rsid w:val="00AD6B2D"/>
    <w:rsid w:val="00AD782D"/>
    <w:rsid w:val="00AE7650"/>
    <w:rsid w:val="00B00587"/>
    <w:rsid w:val="00B10EBE"/>
    <w:rsid w:val="00B236F1"/>
    <w:rsid w:val="00B444A5"/>
    <w:rsid w:val="00B50F99"/>
    <w:rsid w:val="00B51D1B"/>
    <w:rsid w:val="00B540F4"/>
    <w:rsid w:val="00B60FD0"/>
    <w:rsid w:val="00B622DF"/>
    <w:rsid w:val="00B6332A"/>
    <w:rsid w:val="00B72281"/>
    <w:rsid w:val="00B81760"/>
    <w:rsid w:val="00B8494C"/>
    <w:rsid w:val="00B96370"/>
    <w:rsid w:val="00BA1546"/>
    <w:rsid w:val="00BB4E51"/>
    <w:rsid w:val="00BB7E51"/>
    <w:rsid w:val="00BD284F"/>
    <w:rsid w:val="00BD431F"/>
    <w:rsid w:val="00BE3CA8"/>
    <w:rsid w:val="00BE423E"/>
    <w:rsid w:val="00BF61AC"/>
    <w:rsid w:val="00C22275"/>
    <w:rsid w:val="00C25D94"/>
    <w:rsid w:val="00C30C5F"/>
    <w:rsid w:val="00C43EA6"/>
    <w:rsid w:val="00C450BC"/>
    <w:rsid w:val="00C47FA6"/>
    <w:rsid w:val="00C57FC6"/>
    <w:rsid w:val="00C66A7D"/>
    <w:rsid w:val="00C779DA"/>
    <w:rsid w:val="00C814F7"/>
    <w:rsid w:val="00CA2DA9"/>
    <w:rsid w:val="00CA4B4D"/>
    <w:rsid w:val="00CB0C3D"/>
    <w:rsid w:val="00CB1B52"/>
    <w:rsid w:val="00CB35C3"/>
    <w:rsid w:val="00CD2739"/>
    <w:rsid w:val="00CD323D"/>
    <w:rsid w:val="00CE4030"/>
    <w:rsid w:val="00CE59A0"/>
    <w:rsid w:val="00CE64B3"/>
    <w:rsid w:val="00CF1A49"/>
    <w:rsid w:val="00D0630C"/>
    <w:rsid w:val="00D064FA"/>
    <w:rsid w:val="00D10946"/>
    <w:rsid w:val="00D1313A"/>
    <w:rsid w:val="00D243A9"/>
    <w:rsid w:val="00D305E5"/>
    <w:rsid w:val="00D37CD3"/>
    <w:rsid w:val="00D45A69"/>
    <w:rsid w:val="00D66A52"/>
    <w:rsid w:val="00D66EFA"/>
    <w:rsid w:val="00D72A2D"/>
    <w:rsid w:val="00D83318"/>
    <w:rsid w:val="00D914F1"/>
    <w:rsid w:val="00D925E4"/>
    <w:rsid w:val="00D9521A"/>
    <w:rsid w:val="00D9598E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1A42"/>
    <w:rsid w:val="00DE6534"/>
    <w:rsid w:val="00DF4D6C"/>
    <w:rsid w:val="00E01923"/>
    <w:rsid w:val="00E14498"/>
    <w:rsid w:val="00E2397A"/>
    <w:rsid w:val="00E25003"/>
    <w:rsid w:val="00E254DB"/>
    <w:rsid w:val="00E27A12"/>
    <w:rsid w:val="00E300FC"/>
    <w:rsid w:val="00E30756"/>
    <w:rsid w:val="00E362DB"/>
    <w:rsid w:val="00E5632B"/>
    <w:rsid w:val="00E5677B"/>
    <w:rsid w:val="00E70240"/>
    <w:rsid w:val="00E711DD"/>
    <w:rsid w:val="00E71E6B"/>
    <w:rsid w:val="00E726B5"/>
    <w:rsid w:val="00E72E06"/>
    <w:rsid w:val="00E81CC5"/>
    <w:rsid w:val="00E85A87"/>
    <w:rsid w:val="00E85B4A"/>
    <w:rsid w:val="00E90BB8"/>
    <w:rsid w:val="00E94EDE"/>
    <w:rsid w:val="00E9528E"/>
    <w:rsid w:val="00E96CFD"/>
    <w:rsid w:val="00EA2905"/>
    <w:rsid w:val="00EA5099"/>
    <w:rsid w:val="00EB1541"/>
    <w:rsid w:val="00EB753F"/>
    <w:rsid w:val="00EC1351"/>
    <w:rsid w:val="00EC4CBF"/>
    <w:rsid w:val="00EC50CF"/>
    <w:rsid w:val="00EE2CA8"/>
    <w:rsid w:val="00EF17E8"/>
    <w:rsid w:val="00EF51D9"/>
    <w:rsid w:val="00F130DD"/>
    <w:rsid w:val="00F24884"/>
    <w:rsid w:val="00F33BF2"/>
    <w:rsid w:val="00F476C4"/>
    <w:rsid w:val="00F47E6C"/>
    <w:rsid w:val="00F53316"/>
    <w:rsid w:val="00F61DF9"/>
    <w:rsid w:val="00F81960"/>
    <w:rsid w:val="00F8769D"/>
    <w:rsid w:val="00F9350C"/>
    <w:rsid w:val="00F94EB5"/>
    <w:rsid w:val="00F9624D"/>
    <w:rsid w:val="00FA0045"/>
    <w:rsid w:val="00FB3124"/>
    <w:rsid w:val="00FB31C1"/>
    <w:rsid w:val="00FB58F2"/>
    <w:rsid w:val="00FC436C"/>
    <w:rsid w:val="00FC6AEA"/>
    <w:rsid w:val="00FD3D13"/>
    <w:rsid w:val="00FE55A2"/>
    <w:rsid w:val="00FE6609"/>
    <w:rsid w:val="00FF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997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9C9"/>
    <w:rPr>
      <w:sz w:val="24"/>
    </w:rPr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5579C9"/>
    <w:pPr>
      <w:numPr>
        <w:numId w:val="5"/>
      </w:numPr>
      <w:spacing w:before="120"/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Greytext">
    <w:name w:val="Grey text"/>
    <w:basedOn w:val="DefaultParagraphFont"/>
    <w:uiPriority w:val="4"/>
    <w:semiHidden/>
    <w:qFormat/>
    <w:rsid w:val="005579C9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Document%20Management\07%20PMC\BIT%20Management\00%20Letters\BIT%20Letter%20Template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>AAA</MediaServiceKeyPoint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6FA8DA-38A3-448B-AFEB-DB79033E5F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4CB6AFB-A7F1-4816-9409-743ABF3C64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1ADE48-6FF0-4599-9D02-6F6374F1F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 Letter Template</Template>
  <TotalTime>0</TotalTime>
  <Pages>3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AAA</vt:lpstr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AAA</dc:title>
  <dc:subject/>
  <dc:creator/>
  <cp:keywords/>
  <dc:description/>
  <cp:lastModifiedBy/>
  <cp:revision>1</cp:revision>
  <dcterms:created xsi:type="dcterms:W3CDTF">2021-04-23T01:46:00Z</dcterms:created>
  <dcterms:modified xsi:type="dcterms:W3CDTF">2026-09-28T14:38:00Z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